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FD01" w14:textId="587F1BEC" w:rsidR="000647BB" w:rsidRDefault="000647BB" w:rsidP="00203359">
      <w:pPr>
        <w:pStyle w:val="ListParagraph"/>
        <w:numPr>
          <w:ilvl w:val="0"/>
          <w:numId w:val="1"/>
        </w:numPr>
      </w:pPr>
    </w:p>
    <w:p w14:paraId="1F2A4DA1" w14:textId="61BBB3B5" w:rsidR="00203359" w:rsidRDefault="00203359" w:rsidP="00203359">
      <w:pPr>
        <w:pStyle w:val="ListParagraph"/>
      </w:pPr>
      <w:r>
        <w:t>Html</w:t>
      </w:r>
    </w:p>
    <w:p w14:paraId="7FA667A7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html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lang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"en"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2DE36057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head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06F3A806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meta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charset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"UTF-8"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C81AD6B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meta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name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"viewport"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content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"width=device-width, initial-scale=1.0"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25E6C767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title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Document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title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217C729E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link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rel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"stylesheet"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href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"soal1.css"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type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"text/css"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E45D3B7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head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17D7F5CA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body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2FD05D9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F44747"/>
          <w:kern w:val="0"/>
          <w:sz w:val="21"/>
          <w:szCs w:val="21"/>
        </w:rPr>
        <w:t>center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FD629E7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"container"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612551D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form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action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8581D56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h2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Login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h2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176A6A59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table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87EA6B4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tr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DCE4771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td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D97A426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input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type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"text"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placeholder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"Username"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"input-field"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D812770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td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ED2C129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tr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26493B0E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tr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26B56FC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td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AF4E5A7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input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type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"password"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placeholder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"Password"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"input-field"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01B04EC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td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17988FA1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tr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2CAC850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tr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8738113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td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F44747"/>
          <w:kern w:val="0"/>
          <w:sz w:val="21"/>
          <w:szCs w:val="21"/>
        </w:rPr>
        <w:t>align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"right"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122B91D8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input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type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"submit"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value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"Submit"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id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"submit"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2C86BA13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td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79D43FE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tr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77463FFC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table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D11A925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form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0992E15D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2DC55FE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F44747"/>
          <w:kern w:val="0"/>
          <w:sz w:val="21"/>
          <w:szCs w:val="21"/>
        </w:rPr>
        <w:t>center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9DBEDBB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body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53BED75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203359">
        <w:rPr>
          <w:rFonts w:ascii="Consolas" w:eastAsia="Times New Roman" w:hAnsi="Consolas"/>
          <w:color w:val="569CD6"/>
          <w:kern w:val="0"/>
          <w:sz w:val="21"/>
          <w:szCs w:val="21"/>
        </w:rPr>
        <w:t>html</w:t>
      </w:r>
      <w:r w:rsidRPr="00203359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5031290" w14:textId="77777777" w:rsidR="00203359" w:rsidRDefault="00203359" w:rsidP="00203359">
      <w:pPr>
        <w:pStyle w:val="ListParagraph"/>
      </w:pPr>
    </w:p>
    <w:p w14:paraId="7476B397" w14:textId="5C29C840" w:rsidR="00203359" w:rsidRDefault="00203359" w:rsidP="00203359">
      <w:pPr>
        <w:pStyle w:val="ListParagraph"/>
      </w:pPr>
      <w:r>
        <w:t>Css</w:t>
      </w:r>
    </w:p>
    <w:p w14:paraId="313C40A8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D7BA7D"/>
          <w:kern w:val="0"/>
          <w:sz w:val="21"/>
          <w:szCs w:val="21"/>
        </w:rPr>
        <w:t>.container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6F8940CC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font-family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'Courier New'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Courier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monospace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7F87D528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margin-top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350px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190953E6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width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400px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15E4557B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height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200px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73B008A0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padding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20px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347E420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border-style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dashed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38077F29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lastRenderedPageBreak/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border-radius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25px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12A61214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box-shadow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10px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10px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10px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grey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08103600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70F46255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6A6D49E4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D7BA7D"/>
          <w:kern w:val="0"/>
          <w:sz w:val="21"/>
          <w:szCs w:val="21"/>
        </w:rPr>
        <w:t>form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D7BA7D"/>
          <w:kern w:val="0"/>
          <w:sz w:val="21"/>
          <w:szCs w:val="21"/>
        </w:rPr>
        <w:t>input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{</w:t>
      </w:r>
    </w:p>
    <w:p w14:paraId="7DB8A922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border-radius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5px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303D807A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border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1px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solid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grey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2769D5D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font-family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'Courier New'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Courier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monospace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B7FD8D8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52AEAB10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D7BA7D"/>
          <w:kern w:val="0"/>
          <w:sz w:val="21"/>
          <w:szCs w:val="21"/>
        </w:rPr>
        <w:t>input:focus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{</w:t>
      </w:r>
    </w:p>
    <w:p w14:paraId="11E5616D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outline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none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27D7598E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background-color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DCDCAA"/>
          <w:kern w:val="0"/>
          <w:sz w:val="21"/>
          <w:szCs w:val="21"/>
        </w:rPr>
        <w:t>rgb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(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81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81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81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);</w:t>
      </w:r>
    </w:p>
    <w:p w14:paraId="0B9376F4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color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white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3347245E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4B4AE6B1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D7BA7D"/>
          <w:kern w:val="0"/>
          <w:sz w:val="21"/>
          <w:szCs w:val="21"/>
        </w:rPr>
        <w:t>#submit:hover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{</w:t>
      </w:r>
    </w:p>
    <w:p w14:paraId="1380E527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background-color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DCDCAA"/>
          <w:kern w:val="0"/>
          <w:sz w:val="21"/>
          <w:szCs w:val="21"/>
        </w:rPr>
        <w:t>rgb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(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100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100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B5CEA8"/>
          <w:kern w:val="0"/>
          <w:sz w:val="21"/>
          <w:szCs w:val="21"/>
        </w:rPr>
        <w:t>100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);</w:t>
      </w:r>
    </w:p>
    <w:p w14:paraId="52E3BC45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cursor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pointer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05BA7844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5DA469F8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D7BA7D"/>
          <w:kern w:val="0"/>
          <w:sz w:val="21"/>
          <w:szCs w:val="21"/>
        </w:rPr>
        <w:t>#submit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{</w:t>
      </w:r>
    </w:p>
    <w:p w14:paraId="078241D0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203359">
        <w:rPr>
          <w:rFonts w:ascii="Consolas" w:eastAsia="Times New Roman" w:hAnsi="Consolas"/>
          <w:color w:val="9CDCFE"/>
          <w:kern w:val="0"/>
          <w:sz w:val="21"/>
          <w:szCs w:val="21"/>
        </w:rPr>
        <w:t>font-family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'Courier New'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Courier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203359">
        <w:rPr>
          <w:rFonts w:ascii="Consolas" w:eastAsia="Times New Roman" w:hAnsi="Consolas"/>
          <w:color w:val="CE9178"/>
          <w:kern w:val="0"/>
          <w:sz w:val="21"/>
          <w:szCs w:val="21"/>
        </w:rPr>
        <w:t>monospace</w:t>
      </w: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2B237F90" w14:textId="77777777" w:rsidR="00203359" w:rsidRPr="00203359" w:rsidRDefault="00203359" w:rsidP="0020335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203359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407DD80E" w14:textId="77777777" w:rsidR="00203359" w:rsidRDefault="00203359" w:rsidP="00203359">
      <w:pPr>
        <w:pStyle w:val="ListParagraph"/>
      </w:pPr>
    </w:p>
    <w:p w14:paraId="629EF810" w14:textId="73B65797" w:rsidR="00203359" w:rsidRDefault="00504A5D" w:rsidP="00203359">
      <w:pPr>
        <w:pStyle w:val="ListParagraph"/>
      </w:pPr>
      <w:r w:rsidRPr="00A552CF">
        <w:rPr>
          <w:noProof/>
        </w:rPr>
        <w:drawing>
          <wp:inline distT="0" distB="0" distL="0" distR="0" wp14:anchorId="1A2AEBA6" wp14:editId="1125D703">
            <wp:extent cx="5732145" cy="3159760"/>
            <wp:effectExtent l="0" t="0" r="0" b="0"/>
            <wp:docPr id="5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white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4CCE" w14:textId="26046D8A" w:rsidR="00203359" w:rsidRDefault="00203359" w:rsidP="0036119B">
      <w:pPr>
        <w:pStyle w:val="ListParagraph"/>
        <w:numPr>
          <w:ilvl w:val="0"/>
          <w:numId w:val="1"/>
        </w:numPr>
      </w:pPr>
    </w:p>
    <w:p w14:paraId="29407452" w14:textId="6293ED65" w:rsidR="0036119B" w:rsidRDefault="0036119B" w:rsidP="0036119B">
      <w:pPr>
        <w:pStyle w:val="ListParagraph"/>
      </w:pPr>
      <w:r>
        <w:t>Html</w:t>
      </w:r>
    </w:p>
    <w:p w14:paraId="5A23803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html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lang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"en"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1EFB788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head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04BC11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meta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charset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"UTF-8"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53C48DA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meta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name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"viewport"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content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"width=device-width, initial-scale=1.0"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4C3D2CC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title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Document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title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777AC2C2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link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rel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"stylesheet"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href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"soal2.css"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type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"text/css"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B8E86D6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lastRenderedPageBreak/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head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5D78B0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body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18FE13E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"container"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64DE512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"navbar"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559DC2C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"icon"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73606EC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h2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Logo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h2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585DC1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0B5979D6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02A3B68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"menu"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D9EEE5A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ul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52AD634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a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href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"#"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Home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a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7685BC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a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href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"#"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Collection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a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09951DA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a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href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"#"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About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a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89EA8D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ul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9C11E6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0B7E90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A7461D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"content"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0DD9CE2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h1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When I was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br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a kid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h1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77C629E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p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Nona ambon pica pica.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p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084228D6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D2549E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section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"collection"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A91B4B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h2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Collections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h2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2CE52C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"grid"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04B748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figure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"card"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79C1B0F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img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src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"card1.jpg"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alt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"Product 1"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16AEB260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Product 1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6FDBAA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figure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0EEE983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figure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"card"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725195D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img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src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"card2.jpg"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alt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"Product 2"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EEE7DF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Product 2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E629E2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figure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08594370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figure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"card"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37CE54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img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src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"card3.jpg"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alt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"Product 3"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97564A2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Product 3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7A27464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figure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E57FC7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figure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class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"card"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07E314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img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src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"card1.jpg"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alt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=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"Product 4"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44358A52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Product 4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5084C9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figure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3A6F5722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5C6E8D1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section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1828829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div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65272B74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body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2ABAF55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&lt;/</w:t>
      </w: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html</w:t>
      </w:r>
      <w:r w:rsidRPr="0036119B">
        <w:rPr>
          <w:rFonts w:ascii="Consolas" w:eastAsia="Times New Roman" w:hAnsi="Consolas"/>
          <w:color w:val="808080"/>
          <w:kern w:val="0"/>
          <w:sz w:val="21"/>
          <w:szCs w:val="21"/>
        </w:rPr>
        <w:t>&gt;</w:t>
      </w:r>
    </w:p>
    <w:p w14:paraId="23A637F8" w14:textId="77777777" w:rsidR="0036119B" w:rsidRDefault="0036119B" w:rsidP="0036119B">
      <w:pPr>
        <w:pStyle w:val="ListParagraph"/>
      </w:pPr>
    </w:p>
    <w:p w14:paraId="7346BFBF" w14:textId="23B6CC8B" w:rsidR="0036119B" w:rsidRDefault="0036119B" w:rsidP="0036119B">
      <w:pPr>
        <w:pStyle w:val="ListParagraph"/>
      </w:pPr>
      <w:r>
        <w:t>Css</w:t>
      </w:r>
    </w:p>
    <w:p w14:paraId="18F3297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569CD6"/>
          <w:kern w:val="0"/>
          <w:sz w:val="21"/>
          <w:szCs w:val="21"/>
        </w:rPr>
        <w:t>*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438B803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margin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0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9C3B09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lastRenderedPageBreak/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padding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0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359E06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box-sizing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border-box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6A01AF12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font-family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'Courier New'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Courier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monospace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DA62A77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4AB80AC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118204D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.navbar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4400FE8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width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100%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7530767F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height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60px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F3EEBF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background-color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black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0BEEFFB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display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flex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6AD567B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align-items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center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17F9064A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justify-content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space-between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77315E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padding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0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50px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251B4024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position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fixed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      </w:t>
      </w:r>
    </w:p>
    <w:p w14:paraId="2178720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top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0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24BB654A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44298D3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091A6B5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6A9955"/>
          <w:kern w:val="0"/>
          <w:sz w:val="21"/>
          <w:szCs w:val="21"/>
        </w:rPr>
        <w:t>/* Logo */</w:t>
      </w:r>
    </w:p>
    <w:p w14:paraId="5593C616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.icon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212314A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color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white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9DC42A0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71F4ECE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5C3178F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6A9955"/>
          <w:kern w:val="0"/>
          <w:sz w:val="21"/>
          <w:szCs w:val="21"/>
        </w:rPr>
        <w:t>/* Menu */</w:t>
      </w:r>
    </w:p>
    <w:p w14:paraId="70FB73B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.menu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ul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79937D0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display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flex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2A30B3CA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296E070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7D11602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.menu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ul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1EA3921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margin-left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40px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04292E7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3AE7589A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583EE496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.menu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ul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a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7FD423C2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color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white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086CBE7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transition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color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0.3s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ED2BD5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05B730C4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5FD6877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.menu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ul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li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a:hover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4418169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color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orange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6B28167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7BF3C5F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51FED85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.content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{</w:t>
      </w:r>
    </w:p>
    <w:p w14:paraId="38BF722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background-image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DCDCAA"/>
          <w:kern w:val="0"/>
          <w:sz w:val="21"/>
          <w:szCs w:val="21"/>
        </w:rPr>
        <w:t>url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(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'bg.jpg'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);</w:t>
      </w:r>
    </w:p>
    <w:p w14:paraId="238C14FF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background-size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cover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00E3CA6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background-position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center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D39871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3301696F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margin-top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80px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836918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padding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40px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078D4F6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text-align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left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768EA5B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lastRenderedPageBreak/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color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white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977B70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justify-content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center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60B5F3F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display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flex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3F5C4150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flex-direction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column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1426EF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</w:p>
    <w:p w14:paraId="7CA77F1F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border-radius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45px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0C4CB76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border-style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dashed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58BE49C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height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60%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172238CF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16EA0FE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.collections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2C71CFD0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margin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40px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auto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80px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253E3AC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5F6294F3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.grid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63F91D3F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display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grid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66E3D41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grid-template-columns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DCDCAA"/>
          <w:kern w:val="0"/>
          <w:sz w:val="21"/>
          <w:szCs w:val="21"/>
        </w:rPr>
        <w:t>repeat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(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4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1fr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);</w:t>
      </w:r>
    </w:p>
    <w:p w14:paraId="4D4CB79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gap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28px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132C2D5F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20D53F40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.card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{</w:t>
      </w:r>
    </w:p>
    <w:p w14:paraId="2FE83465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display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flex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7A2EDEBB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flex-direction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column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7323962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3745526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.card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img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79781934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width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100%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0F6BD887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height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160px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375E779A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object-fit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cover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3E1F3081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border-radius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12px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4D948B5F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56B3926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.card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figcaption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{</w:t>
      </w:r>
    </w:p>
    <w:p w14:paraId="4205546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margin-top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10px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618420CD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font-size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20px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24EB3E74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text-align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CE9178"/>
          <w:kern w:val="0"/>
          <w:sz w:val="21"/>
          <w:szCs w:val="21"/>
        </w:rPr>
        <w:t>center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</w:t>
      </w:r>
    </w:p>
    <w:p w14:paraId="6FC7A3C8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58E31FF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586C0"/>
          <w:kern w:val="0"/>
          <w:sz w:val="21"/>
          <w:szCs w:val="21"/>
        </w:rPr>
        <w:t>@media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(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max-width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768px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){</w:t>
      </w:r>
    </w:p>
    <w:p w14:paraId="1C4E7817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.grid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{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grid-template-columns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DCDCAA"/>
          <w:kern w:val="0"/>
          <w:sz w:val="21"/>
          <w:szCs w:val="21"/>
        </w:rPr>
        <w:t>repeat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(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2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,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1fr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); }</w:t>
      </w:r>
    </w:p>
    <w:p w14:paraId="0961BBA9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  </w:t>
      </w:r>
      <w:r w:rsidRPr="0036119B">
        <w:rPr>
          <w:rFonts w:ascii="Consolas" w:eastAsia="Times New Roman" w:hAnsi="Consolas"/>
          <w:color w:val="D7BA7D"/>
          <w:kern w:val="0"/>
          <w:sz w:val="21"/>
          <w:szCs w:val="21"/>
        </w:rPr>
        <w:t>.navbar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{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padding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0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20px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; </w:t>
      </w:r>
      <w:r w:rsidRPr="0036119B">
        <w:rPr>
          <w:rFonts w:ascii="Consolas" w:eastAsia="Times New Roman" w:hAnsi="Consolas"/>
          <w:color w:val="9CDCFE"/>
          <w:kern w:val="0"/>
          <w:sz w:val="21"/>
          <w:szCs w:val="21"/>
        </w:rPr>
        <w:t>height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 xml:space="preserve">: </w:t>
      </w:r>
      <w:r w:rsidRPr="0036119B">
        <w:rPr>
          <w:rFonts w:ascii="Consolas" w:eastAsia="Times New Roman" w:hAnsi="Consolas"/>
          <w:color w:val="B5CEA8"/>
          <w:kern w:val="0"/>
          <w:sz w:val="21"/>
          <w:szCs w:val="21"/>
        </w:rPr>
        <w:t>56px</w:t>
      </w: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; }</w:t>
      </w:r>
    </w:p>
    <w:p w14:paraId="056909CE" w14:textId="77777777" w:rsidR="0036119B" w:rsidRPr="0036119B" w:rsidRDefault="0036119B" w:rsidP="0036119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</w:rPr>
      </w:pPr>
      <w:r w:rsidRPr="0036119B">
        <w:rPr>
          <w:rFonts w:ascii="Consolas" w:eastAsia="Times New Roman" w:hAnsi="Consolas"/>
          <w:color w:val="CCCCCC"/>
          <w:kern w:val="0"/>
          <w:sz w:val="21"/>
          <w:szCs w:val="21"/>
        </w:rPr>
        <w:t>}</w:t>
      </w:r>
    </w:p>
    <w:p w14:paraId="1FAB6F19" w14:textId="77777777" w:rsidR="0036119B" w:rsidRDefault="0036119B" w:rsidP="0036119B">
      <w:pPr>
        <w:pStyle w:val="ListParagraph"/>
      </w:pPr>
    </w:p>
    <w:p w14:paraId="71561545" w14:textId="4B8E846A" w:rsidR="0036119B" w:rsidRDefault="0036119B" w:rsidP="0036119B">
      <w:pPr>
        <w:pStyle w:val="ListParagraph"/>
        <w:numPr>
          <w:ilvl w:val="0"/>
          <w:numId w:val="2"/>
        </w:numPr>
      </w:pPr>
    </w:p>
    <w:p w14:paraId="52D993E3" w14:textId="509BB094" w:rsidR="0036119B" w:rsidRDefault="00504A5D" w:rsidP="0036119B">
      <w:pPr>
        <w:pStyle w:val="ListParagraph"/>
        <w:ind w:left="1080"/>
      </w:pPr>
      <w:r w:rsidRPr="00A552CF">
        <w:rPr>
          <w:noProof/>
        </w:rPr>
        <w:drawing>
          <wp:inline distT="0" distB="0" distL="0" distR="0" wp14:anchorId="3C3E8712" wp14:editId="2362B094">
            <wp:extent cx="5732145" cy="784860"/>
            <wp:effectExtent l="0" t="0" r="0" b="0"/>
            <wp:docPr id="4" name="Picture 1" descr="A black and white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590A" w14:textId="77777777" w:rsidR="0036119B" w:rsidRPr="0036119B" w:rsidRDefault="0036119B" w:rsidP="0036119B">
      <w:pPr>
        <w:pStyle w:val="ListParagraph"/>
        <w:ind w:left="1080"/>
      </w:pPr>
      <w:r w:rsidRPr="0036119B">
        <w:t>.menu ul li {</w:t>
      </w:r>
    </w:p>
    <w:p w14:paraId="1EC58E68" w14:textId="77777777" w:rsidR="0036119B" w:rsidRPr="0036119B" w:rsidRDefault="0036119B" w:rsidP="0036119B">
      <w:pPr>
        <w:pStyle w:val="ListParagraph"/>
        <w:ind w:left="1080"/>
      </w:pPr>
      <w:r w:rsidRPr="0036119B">
        <w:t>    margin-left: 40px;</w:t>
      </w:r>
    </w:p>
    <w:p w14:paraId="1BF4E0FC" w14:textId="77777777" w:rsidR="0036119B" w:rsidRDefault="0036119B" w:rsidP="0036119B">
      <w:pPr>
        <w:pStyle w:val="ListParagraph"/>
        <w:ind w:left="1080"/>
      </w:pPr>
      <w:r w:rsidRPr="0036119B">
        <w:t>}</w:t>
      </w:r>
    </w:p>
    <w:p w14:paraId="7532DD96" w14:textId="48BA2F53" w:rsidR="0036119B" w:rsidRPr="0036119B" w:rsidRDefault="0036119B" w:rsidP="0036119B">
      <w:pPr>
        <w:pStyle w:val="ListParagraph"/>
        <w:ind w:left="1080"/>
      </w:pPr>
      <w:r>
        <w:t>Untuk memberikan jarak antar menu</w:t>
      </w:r>
    </w:p>
    <w:p w14:paraId="069083F0" w14:textId="77777777" w:rsidR="0036119B" w:rsidRPr="0036119B" w:rsidRDefault="0036119B" w:rsidP="0036119B">
      <w:pPr>
        <w:pStyle w:val="ListParagraph"/>
        <w:ind w:left="1080"/>
      </w:pPr>
      <w:r w:rsidRPr="0036119B">
        <w:t>justify-content: space-between;</w:t>
      </w:r>
    </w:p>
    <w:p w14:paraId="55542DB0" w14:textId="4B2D2A36" w:rsidR="0036119B" w:rsidRDefault="0036119B" w:rsidP="0036119B">
      <w:pPr>
        <w:pStyle w:val="ListParagraph"/>
        <w:ind w:left="1080"/>
      </w:pPr>
      <w:r>
        <w:lastRenderedPageBreak/>
        <w:t>untuk memberikan jarak antara logo dan menu</w:t>
      </w:r>
    </w:p>
    <w:p w14:paraId="58D09E78" w14:textId="0B74C111" w:rsidR="0036119B" w:rsidRDefault="0036119B" w:rsidP="0036119B">
      <w:pPr>
        <w:pStyle w:val="ListParagraph"/>
        <w:numPr>
          <w:ilvl w:val="0"/>
          <w:numId w:val="2"/>
        </w:numPr>
      </w:pPr>
    </w:p>
    <w:p w14:paraId="34A83DF2" w14:textId="2EC70390" w:rsidR="0036119B" w:rsidRDefault="00504A5D" w:rsidP="0036119B">
      <w:pPr>
        <w:pStyle w:val="ListParagraph"/>
        <w:ind w:left="1080"/>
      </w:pPr>
      <w:r w:rsidRPr="00A552CF">
        <w:rPr>
          <w:noProof/>
        </w:rPr>
        <w:drawing>
          <wp:inline distT="0" distB="0" distL="0" distR="0" wp14:anchorId="6DEF24D2" wp14:editId="192B5776">
            <wp:extent cx="5732145" cy="4497070"/>
            <wp:effectExtent l="0" t="0" r="0" b="0"/>
            <wp:docPr id="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FDEE" w14:textId="32912BF6" w:rsidR="0036119B" w:rsidRDefault="0036119B" w:rsidP="0036119B">
      <w:pPr>
        <w:pStyle w:val="ListParagraph"/>
        <w:ind w:left="1080"/>
      </w:pPr>
      <w:r>
        <w:t>Membuat div content dengan bg image gambar yg dimau</w:t>
      </w:r>
    </w:p>
    <w:p w14:paraId="27B9D734" w14:textId="77777777" w:rsidR="0036119B" w:rsidRPr="0036119B" w:rsidRDefault="0036119B" w:rsidP="0036119B">
      <w:pPr>
        <w:pStyle w:val="ListParagraph"/>
        <w:ind w:left="1080"/>
      </w:pPr>
      <w:r w:rsidRPr="0036119B">
        <w:t>    justify-content: center;</w:t>
      </w:r>
    </w:p>
    <w:p w14:paraId="1F81A86E" w14:textId="77777777" w:rsidR="0036119B" w:rsidRPr="0036119B" w:rsidRDefault="0036119B" w:rsidP="0036119B">
      <w:pPr>
        <w:pStyle w:val="ListParagraph"/>
        <w:ind w:left="1080"/>
      </w:pPr>
      <w:r w:rsidRPr="0036119B">
        <w:t>    display: flex;</w:t>
      </w:r>
    </w:p>
    <w:p w14:paraId="4C2742D3" w14:textId="77777777" w:rsidR="0036119B" w:rsidRPr="0036119B" w:rsidRDefault="0036119B" w:rsidP="0036119B">
      <w:pPr>
        <w:pStyle w:val="ListParagraph"/>
        <w:ind w:left="1080"/>
      </w:pPr>
      <w:r w:rsidRPr="0036119B">
        <w:t>    flex-direction: column;</w:t>
      </w:r>
    </w:p>
    <w:p w14:paraId="5D6C3F05" w14:textId="7239C694" w:rsidR="0036119B" w:rsidRDefault="0036119B" w:rsidP="0036119B">
      <w:pPr>
        <w:pStyle w:val="ListParagraph"/>
        <w:ind w:left="1080"/>
      </w:pPr>
      <w:r>
        <w:t>agar text ditengah</w:t>
      </w:r>
    </w:p>
    <w:p w14:paraId="612FBA4A" w14:textId="1EB16AF9" w:rsidR="0036119B" w:rsidRDefault="0036119B" w:rsidP="0036119B">
      <w:pPr>
        <w:pStyle w:val="ListParagraph"/>
        <w:numPr>
          <w:ilvl w:val="0"/>
          <w:numId w:val="2"/>
        </w:numPr>
      </w:pPr>
    </w:p>
    <w:p w14:paraId="0331518C" w14:textId="1DBBCBA2" w:rsidR="0036119B" w:rsidRDefault="00504A5D" w:rsidP="0036119B">
      <w:pPr>
        <w:pStyle w:val="ListParagraph"/>
        <w:ind w:left="1080"/>
      </w:pPr>
      <w:r w:rsidRPr="00A552CF">
        <w:rPr>
          <w:noProof/>
        </w:rPr>
        <w:drawing>
          <wp:inline distT="0" distB="0" distL="0" distR="0" wp14:anchorId="0C8BBFA7" wp14:editId="354B4354">
            <wp:extent cx="5725160" cy="1590040"/>
            <wp:effectExtent l="0" t="0" r="0" b="0"/>
            <wp:docPr id="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A1A7" w14:textId="710AACE2" w:rsidR="0036119B" w:rsidRDefault="0036119B" w:rsidP="0036119B">
      <w:pPr>
        <w:pStyle w:val="ListParagraph"/>
        <w:ind w:left="1080"/>
      </w:pPr>
      <w:r>
        <w:t>Semua figure / card memiliki class yg sama, trs hanya tinggal disamakan ukurannya</w:t>
      </w:r>
    </w:p>
    <w:p w14:paraId="59E06CFC" w14:textId="6716EC94" w:rsidR="0036119B" w:rsidRDefault="0036119B" w:rsidP="0036119B">
      <w:pPr>
        <w:pStyle w:val="ListParagraph"/>
        <w:numPr>
          <w:ilvl w:val="0"/>
          <w:numId w:val="2"/>
        </w:numPr>
      </w:pPr>
    </w:p>
    <w:p w14:paraId="32CD1814" w14:textId="7AECE973" w:rsidR="0036119B" w:rsidRDefault="00504A5D" w:rsidP="0036119B">
      <w:pPr>
        <w:pStyle w:val="ListParagraph"/>
        <w:ind w:left="1080"/>
      </w:pPr>
      <w:r w:rsidRPr="00A552CF">
        <w:rPr>
          <w:noProof/>
        </w:rPr>
        <w:lastRenderedPageBreak/>
        <w:drawing>
          <wp:inline distT="0" distB="0" distL="0" distR="0" wp14:anchorId="4F6191B1" wp14:editId="6DE8114F">
            <wp:extent cx="5732145" cy="6250940"/>
            <wp:effectExtent l="0" t="0" r="0" b="0"/>
            <wp:docPr id="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25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7C61" w14:textId="77777777" w:rsidR="0036119B" w:rsidRPr="0036119B" w:rsidRDefault="0036119B" w:rsidP="0036119B">
      <w:pPr>
        <w:pStyle w:val="ListParagraph"/>
        <w:ind w:left="1080"/>
      </w:pPr>
      <w:r w:rsidRPr="0036119B">
        <w:t>@media (max-width: 768px){</w:t>
      </w:r>
    </w:p>
    <w:p w14:paraId="26A09571" w14:textId="77777777" w:rsidR="0036119B" w:rsidRPr="0036119B" w:rsidRDefault="0036119B" w:rsidP="0036119B">
      <w:pPr>
        <w:pStyle w:val="ListParagraph"/>
        <w:ind w:left="1080"/>
      </w:pPr>
      <w:r w:rsidRPr="0036119B">
        <w:t>  .grid{ grid-template-columns: repeat(2, 1fr); }</w:t>
      </w:r>
    </w:p>
    <w:p w14:paraId="7991E1CB" w14:textId="77777777" w:rsidR="0036119B" w:rsidRPr="0036119B" w:rsidRDefault="0036119B" w:rsidP="0036119B">
      <w:pPr>
        <w:pStyle w:val="ListParagraph"/>
        <w:ind w:left="1080"/>
      </w:pPr>
      <w:r w:rsidRPr="0036119B">
        <w:t>  .navbar{ padding: 0 20px; height: 56px; }</w:t>
      </w:r>
    </w:p>
    <w:p w14:paraId="6C902F77" w14:textId="77777777" w:rsidR="0036119B" w:rsidRPr="0036119B" w:rsidRDefault="0036119B" w:rsidP="0036119B">
      <w:pPr>
        <w:pStyle w:val="ListParagraph"/>
        <w:ind w:left="1080"/>
      </w:pPr>
      <w:r w:rsidRPr="0036119B">
        <w:t>}</w:t>
      </w:r>
    </w:p>
    <w:p w14:paraId="46906957" w14:textId="57924772" w:rsidR="0036119B" w:rsidRDefault="0036119B" w:rsidP="0036119B">
      <w:pPr>
        <w:pStyle w:val="ListParagraph"/>
        <w:ind w:left="1080"/>
      </w:pPr>
      <w:r>
        <w:t>Membuat kondisi seperti itu, Ketika media yg dimaksud lebih dari 764px, maka grid nya akan berubah</w:t>
      </w:r>
    </w:p>
    <w:sectPr w:rsidR="0036119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89F10" w14:textId="77777777" w:rsidR="0046039D" w:rsidRDefault="0046039D" w:rsidP="00203359">
      <w:pPr>
        <w:spacing w:after="0" w:line="240" w:lineRule="auto"/>
      </w:pPr>
      <w:r>
        <w:separator/>
      </w:r>
    </w:p>
  </w:endnote>
  <w:endnote w:type="continuationSeparator" w:id="0">
    <w:p w14:paraId="7C0C8B0A" w14:textId="77777777" w:rsidR="0046039D" w:rsidRDefault="0046039D" w:rsidP="0020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4C4D9" w14:textId="77777777" w:rsidR="0046039D" w:rsidRDefault="0046039D" w:rsidP="00203359">
      <w:pPr>
        <w:spacing w:after="0" w:line="240" w:lineRule="auto"/>
      </w:pPr>
      <w:r>
        <w:separator/>
      </w:r>
    </w:p>
  </w:footnote>
  <w:footnote w:type="continuationSeparator" w:id="0">
    <w:p w14:paraId="1440F410" w14:textId="77777777" w:rsidR="0046039D" w:rsidRDefault="0046039D" w:rsidP="00203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58FE" w14:textId="7A096018" w:rsidR="00203359" w:rsidRDefault="00203359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2666"/>
    <w:multiLevelType w:val="hybridMultilevel"/>
    <w:tmpl w:val="1F08D6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0039B"/>
    <w:multiLevelType w:val="hybridMultilevel"/>
    <w:tmpl w:val="BFF6C71C"/>
    <w:lvl w:ilvl="0" w:tplc="1A1E4A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3383599">
    <w:abstractNumId w:val="0"/>
  </w:num>
  <w:num w:numId="2" w16cid:durableId="341278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59"/>
    <w:rsid w:val="000518CE"/>
    <w:rsid w:val="000647BB"/>
    <w:rsid w:val="00203359"/>
    <w:rsid w:val="0036119B"/>
    <w:rsid w:val="0046039D"/>
    <w:rsid w:val="00504A5D"/>
    <w:rsid w:val="005779AF"/>
    <w:rsid w:val="00F830AC"/>
    <w:rsid w:val="00FC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AA4A0"/>
  <w15:chartTrackingRefBased/>
  <w15:docId w15:val="{3946DEC5-D058-4B9C-B6BE-E30C46B6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359"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359"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359"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359"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359"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359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359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359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359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03359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203359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203359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203359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203359"/>
    <w:rPr>
      <w:rFonts w:eastAsia="DengXian Light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203359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203359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203359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203359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203359"/>
    <w:pPr>
      <w:spacing w:after="80" w:line="240" w:lineRule="auto"/>
      <w:contextualSpacing/>
    </w:pPr>
    <w:rPr>
      <w:rFonts w:ascii="Aptos Display" w:eastAsia="DengXian Light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203359"/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359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203359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35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20335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203359"/>
    <w:pPr>
      <w:ind w:left="720"/>
      <w:contextualSpacing/>
    </w:pPr>
  </w:style>
  <w:style w:type="character" w:styleId="IntenseEmphasis">
    <w:name w:val="Intense Emphasis"/>
    <w:uiPriority w:val="21"/>
    <w:qFormat/>
    <w:rsid w:val="0020335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35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203359"/>
    <w:rPr>
      <w:i/>
      <w:iCs/>
      <w:color w:val="0F4761"/>
    </w:rPr>
  </w:style>
  <w:style w:type="character" w:styleId="IntenseReference">
    <w:name w:val="Intense Reference"/>
    <w:uiPriority w:val="32"/>
    <w:qFormat/>
    <w:rsid w:val="00203359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33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359"/>
  </w:style>
  <w:style w:type="paragraph" w:styleId="Footer">
    <w:name w:val="footer"/>
    <w:basedOn w:val="Normal"/>
    <w:link w:val="FooterChar"/>
    <w:uiPriority w:val="99"/>
    <w:unhideWhenUsed/>
    <w:rsid w:val="002033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TP_MOD_04_103032330054_IHAB HASANAIN AKMAL.docx</Template>
  <TotalTime>1</TotalTime>
  <Pages>7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2</cp:revision>
  <dcterms:created xsi:type="dcterms:W3CDTF">2025-10-04T09:07:00Z</dcterms:created>
  <dcterms:modified xsi:type="dcterms:W3CDTF">2025-10-04T09:07:00Z</dcterms:modified>
</cp:coreProperties>
</file>